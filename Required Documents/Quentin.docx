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FEC79C"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1FABD9A9" wp14:editId="1EC9EEE8">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3E3C9219" w14:textId="400240BE" w:rsidR="00C6554A" w:rsidRDefault="003E4C12" w:rsidP="00C6554A">
      <w:pPr>
        <w:pStyle w:val="Title"/>
      </w:pPr>
      <w:r>
        <w:t>Quentin</w:t>
      </w:r>
    </w:p>
    <w:p w14:paraId="34BDAE9C" w14:textId="515AEB03" w:rsidR="00C6554A" w:rsidRPr="00D5413C" w:rsidRDefault="003E4C12" w:rsidP="00C6554A">
      <w:pPr>
        <w:pStyle w:val="Subtitle"/>
      </w:pPr>
      <w:r>
        <w:t>BOOKKEEPING web APPLICATION</w:t>
      </w:r>
    </w:p>
    <w:p w14:paraId="12EAF354" w14:textId="77777777" w:rsidR="00EC21B5" w:rsidRDefault="003E4C12" w:rsidP="00C6554A">
      <w:pPr>
        <w:pStyle w:val="ContactInfo"/>
      </w:pPr>
      <w:r>
        <w:t>Romesh Etulgama</w:t>
      </w:r>
      <w:r w:rsidR="00EC21B5">
        <w:t xml:space="preserve"> (2016521460535)</w:t>
      </w:r>
      <w:r w:rsidR="00C6554A">
        <w:t xml:space="preserve"> </w:t>
      </w:r>
    </w:p>
    <w:p w14:paraId="4FB0E21C" w14:textId="4FDF35F8" w:rsidR="00EC21B5" w:rsidRDefault="00C6554A" w:rsidP="00C6554A">
      <w:pPr>
        <w:pStyle w:val="ContactInfo"/>
      </w:pPr>
      <w:r>
        <w:t xml:space="preserve">| </w:t>
      </w:r>
      <w:r w:rsidR="003E4C12">
        <w:t>Capstone Project</w:t>
      </w:r>
      <w:r>
        <w:t xml:space="preserve"> |</w:t>
      </w:r>
      <w:r w:rsidRPr="00D5413C">
        <w:t xml:space="preserve"> </w:t>
      </w:r>
    </w:p>
    <w:p w14:paraId="41265737" w14:textId="37E7000F" w:rsidR="00EC21B5" w:rsidRDefault="00EC21B5" w:rsidP="00C6554A">
      <w:pPr>
        <w:pStyle w:val="ContactInfo"/>
      </w:pPr>
      <w:r>
        <w:t xml:space="preserve">Under supervision of Mr. Li </w:t>
      </w:r>
      <w:proofErr w:type="spellStart"/>
      <w:r>
        <w:t>Chuan</w:t>
      </w:r>
      <w:proofErr w:type="spellEnd"/>
    </w:p>
    <w:p w14:paraId="33FA1BFD" w14:textId="2A41C20D" w:rsidR="00EC21B5" w:rsidRDefault="00EC21B5" w:rsidP="00C6554A">
      <w:pPr>
        <w:pStyle w:val="ContactInfo"/>
      </w:pPr>
      <w:r>
        <w:t>Software Collage - SICHUAN UNIVERSITY</w:t>
      </w:r>
    </w:p>
    <w:p w14:paraId="6BE0753B" w14:textId="5A8587A0" w:rsidR="00C6554A" w:rsidRDefault="003E4C12" w:rsidP="00C6554A">
      <w:pPr>
        <w:pStyle w:val="ContactInfo"/>
      </w:pPr>
      <w:r>
        <w:t>26-04-2020</w:t>
      </w:r>
      <w:r w:rsidR="00C6554A">
        <w:br w:type="page"/>
      </w:r>
    </w:p>
    <w:p w14:paraId="1CFE3B1E" w14:textId="18D82FD6" w:rsidR="00C6554A" w:rsidRDefault="00EC21B5" w:rsidP="00C6554A">
      <w:pPr>
        <w:pStyle w:val="Heading1"/>
      </w:pPr>
      <w:r>
        <w:lastRenderedPageBreak/>
        <w:t>Abstract</w:t>
      </w:r>
    </w:p>
    <w:p w14:paraId="4E7E3803" w14:textId="581EE64B" w:rsidR="00EC21B5" w:rsidRDefault="00EC21B5" w:rsidP="00EC21B5">
      <w:r>
        <w:t>This report describes the project development of the Bookkeeping web application</w:t>
      </w:r>
      <w:r w:rsidR="00EA1A46">
        <w:t>, "Quentin"</w:t>
      </w:r>
      <w:r>
        <w:t xml:space="preserve"> that was developed to manage the daily transactions and manage the clients, inventories, sales</w:t>
      </w:r>
      <w:r w:rsidR="00A63857">
        <w:t xml:space="preserve"> and</w:t>
      </w:r>
      <w:r>
        <w:t xml:space="preserve"> accounts more efficiently. This application is mainly used by the </w:t>
      </w:r>
      <w:r w:rsidR="00A63857">
        <w:t xml:space="preserve">clerks, </w:t>
      </w:r>
      <w:r>
        <w:t>manager</w:t>
      </w:r>
      <w:r w:rsidR="00A63857">
        <w:t>s</w:t>
      </w:r>
      <w:r>
        <w:t xml:space="preserve"> and the CEO of the company. </w:t>
      </w:r>
      <w:r w:rsidR="00EA1A46">
        <w:t xml:space="preserve">A clerk </w:t>
      </w:r>
      <w:r>
        <w:t xml:space="preserve">is able to manage the suppliers, inventories, production, sales and financial transactions in the company as well as the factory itself. Besides that, the application allows the user to generate various kinds of reports such as client information, historical reports plus reliable forecasts to help the entrepreneurs make better decisions. </w:t>
      </w:r>
    </w:p>
    <w:p w14:paraId="5B37A946" w14:textId="77777777" w:rsidR="00EC21B5" w:rsidRDefault="00EC21B5" w:rsidP="00EC21B5">
      <w:r>
        <w:t xml:space="preserve">The methodology I used to develop this system is waterfall model. Thus, the report's chapters include system planning, requirement analysis, system design, programming, system testing, and evolution of the project. For the system planning, the outcomes are the project objectives and project aim as well as to define the project scope. Requirement analysis is a stage to gather the user requirements such as functional requirements and non-functional requirements. Next the system design is mainly used to design the user interface and the database design. The next stage after system design is programming stage. This is the stage for coding. After completion of the coding part, I proceeded to the system testing to minimize the bugs in the systems. </w:t>
      </w:r>
    </w:p>
    <w:p w14:paraId="0165C8A3" w14:textId="77777777" w:rsidR="00EC21B5" w:rsidRDefault="00EC21B5" w:rsidP="00EC21B5">
      <w:r>
        <w:t>Compared to the existing manual methods used by the target company, this system has many strengths and fairly small amount of weaknesses such as requirement of general computer literacy. In the future, we can enhance the system with smart technologies to make it better.</w:t>
      </w:r>
    </w:p>
    <w:p w14:paraId="252BE2E3" w14:textId="037D6290" w:rsidR="00C048CF" w:rsidRDefault="00EC21B5" w:rsidP="00EC21B5">
      <w:pPr>
        <w:rPr>
          <w:highlight w:val="yellow"/>
        </w:rPr>
      </w:pPr>
      <w:r w:rsidRPr="00C048CF">
        <w:rPr>
          <w:highlight w:val="yellow"/>
        </w:rPr>
        <w:t>Keywords:  Bookkeeping, Accounting, Management, Small Businesses,</w:t>
      </w:r>
    </w:p>
    <w:p w14:paraId="7C3AEFDF" w14:textId="77777777" w:rsidR="00C048CF" w:rsidRDefault="00C048CF">
      <w:pPr>
        <w:rPr>
          <w:highlight w:val="yellow"/>
        </w:rPr>
      </w:pPr>
      <w:r>
        <w:rPr>
          <w:highlight w:val="yellow"/>
        </w:rPr>
        <w:br w:type="page"/>
      </w:r>
    </w:p>
    <w:p w14:paraId="371A3559" w14:textId="12E1D4A9" w:rsidR="002C74C0" w:rsidRDefault="00C048CF" w:rsidP="00C048CF">
      <w:pPr>
        <w:pStyle w:val="Heading1"/>
      </w:pPr>
      <w:r>
        <w:lastRenderedPageBreak/>
        <w:t>Acknowledgements</w:t>
      </w:r>
    </w:p>
    <w:p w14:paraId="760385F6" w14:textId="1A6B33DD" w:rsidR="00C048CF" w:rsidRDefault="00C048CF" w:rsidP="00C048CF">
      <w:r w:rsidRPr="00C048CF">
        <w:t xml:space="preserve">After completing my capstone project, I would like to take this chance to express my sincere gratitude to my project supervisor Mr. Li </w:t>
      </w:r>
      <w:proofErr w:type="spellStart"/>
      <w:r w:rsidRPr="00C048CF">
        <w:t>Chuan</w:t>
      </w:r>
      <w:proofErr w:type="spellEnd"/>
      <w:r w:rsidRPr="00C048CF">
        <w:t xml:space="preserve"> who has guided me a lot throughout the project development.</w:t>
      </w:r>
      <w:r>
        <w:t xml:space="preserve"> </w:t>
      </w:r>
    </w:p>
    <w:p w14:paraId="3E01B3CA" w14:textId="77777777" w:rsidR="00C048CF" w:rsidRPr="00C048CF" w:rsidRDefault="00C048CF" w:rsidP="00C048CF">
      <w:pPr>
        <w:rPr>
          <w:noProof/>
          <w:highlight w:val="yellow"/>
        </w:rPr>
      </w:pPr>
      <w:r w:rsidRPr="00C048CF">
        <w:rPr>
          <w:noProof/>
          <w:highlight w:val="yellow"/>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w:t>
      </w:r>
    </w:p>
    <w:p w14:paraId="21C72AA5" w14:textId="77777777" w:rsidR="00C048CF" w:rsidRPr="00C048CF" w:rsidRDefault="00C048CF" w:rsidP="00C048CF">
      <w:pPr>
        <w:rPr>
          <w:noProof/>
          <w:highlight w:val="yellow"/>
        </w:rPr>
      </w:pPr>
      <w:r w:rsidRPr="00C048CF">
        <w:rPr>
          <w:noProof/>
          <w:highlight w:val="yellow"/>
        </w:rPr>
        <w:t>Mauris et orci. Aenean nec lorem. In porttitor. Donec laoreet nonummy augue. Suspendisse dui purus, scelerisque at, vulputate vitae, pretium mattis, nunc. Mauris eget neque at sem venenatis eleifend. Ut nonummy. Fusce aliquet pede non pede.</w:t>
      </w:r>
    </w:p>
    <w:p w14:paraId="7459E6F5" w14:textId="77777777" w:rsidR="00C048CF" w:rsidRPr="00C048CF" w:rsidRDefault="00C048CF" w:rsidP="00C048CF">
      <w:pPr>
        <w:rPr>
          <w:noProof/>
          <w:highlight w:val="yellow"/>
        </w:rPr>
      </w:pPr>
      <w:r w:rsidRPr="00C048CF">
        <w:rPr>
          <w:noProof/>
          <w:highlight w:val="yellow"/>
        </w:rPr>
        <w:t>Suspendisse dapibus lorem pellentesque magna. Integer nulla. Donec blandit feugiat ligula. Donec hendrerit, felis et imperdiet euismod, purus ipsum pretium metus, in lacinia nulla nisl eget sapien. Donec ut est in lectus consequat consequat. Etiam eget dui. Aliquam erat volutpat. Sed at lorem in nunc porta tristique.</w:t>
      </w:r>
    </w:p>
    <w:p w14:paraId="1DB16E58" w14:textId="65A407BA" w:rsidR="00C048CF" w:rsidRDefault="00C048CF" w:rsidP="00C048CF">
      <w:pPr>
        <w:rPr>
          <w:noProof/>
          <w:highlight w:val="yellow"/>
        </w:rPr>
      </w:pPr>
      <w:r w:rsidRPr="00C048CF">
        <w:rPr>
          <w:noProof/>
          <w:highlight w:val="yellow"/>
        </w:rPr>
        <w:t>Proin nec augue. Quisque aliquam tempor magna. Pellentesque habitant morbi tristique senectus et netus et malesuada fames ac turpis egestas. Nunc ac magna. Maecenas odio dolor, vulputate vel, auctor ac, accumsan id, felis. Pellentesque cursus sagittis felis. Pellentesque porttitor, velit lacinia egestas auctor, diam eros tempus arcu, nec vulputate augue magna vel risus. Cras non magna vel ante adipiscing rhoncus.</w:t>
      </w:r>
    </w:p>
    <w:p w14:paraId="60C95916" w14:textId="77777777" w:rsidR="00C048CF" w:rsidRDefault="00C048CF">
      <w:pPr>
        <w:rPr>
          <w:noProof/>
          <w:highlight w:val="yellow"/>
        </w:rPr>
      </w:pPr>
      <w:r>
        <w:rPr>
          <w:noProof/>
          <w:highlight w:val="yellow"/>
        </w:rPr>
        <w:br w:type="page"/>
      </w:r>
    </w:p>
    <w:p w14:paraId="6E8E56C7" w14:textId="51EF4073" w:rsidR="00C048CF" w:rsidRDefault="00C048CF" w:rsidP="00C048CF">
      <w:pPr>
        <w:pStyle w:val="Heading1"/>
      </w:pPr>
      <w:r>
        <w:lastRenderedPageBreak/>
        <w:t>Table of contents</w:t>
      </w:r>
    </w:p>
    <w:p w14:paraId="62885BE9" w14:textId="77777777" w:rsidR="00C048CF" w:rsidRDefault="00C048CF">
      <w:pPr>
        <w:rPr>
          <w:rFonts w:asciiTheme="majorHAnsi" w:eastAsiaTheme="majorEastAsia" w:hAnsiTheme="majorHAnsi" w:cstheme="majorBidi"/>
          <w:color w:val="007789" w:themeColor="accent1" w:themeShade="BF"/>
          <w:sz w:val="32"/>
        </w:rPr>
      </w:pPr>
      <w:r>
        <w:br w:type="page"/>
      </w:r>
    </w:p>
    <w:p w14:paraId="4F0D3407" w14:textId="77777777" w:rsidR="00904796" w:rsidRDefault="00904796" w:rsidP="00C048CF">
      <w:pPr>
        <w:pStyle w:val="Title"/>
        <w:rPr>
          <w:rFonts w:ascii="Times New Roman" w:hAnsi="Times New Roman" w:cs="Times New Roman"/>
          <w:sz w:val="56"/>
          <w:szCs w:val="20"/>
        </w:rPr>
        <w:sectPr w:rsidR="00904796" w:rsidSect="00C048CF">
          <w:footerReference w:type="default" r:id="rId9"/>
          <w:pgSz w:w="11906" w:h="16838" w:code="9"/>
          <w:pgMar w:top="1728" w:right="1800" w:bottom="1440" w:left="1800" w:header="720" w:footer="720" w:gutter="0"/>
          <w:pgNumType w:start="0"/>
          <w:cols w:space="720"/>
          <w:titlePg/>
          <w:docGrid w:linePitch="360"/>
        </w:sectPr>
      </w:pPr>
    </w:p>
    <w:p w14:paraId="2D3C46E0" w14:textId="255AC84B" w:rsidR="000D34EF" w:rsidRDefault="00904796" w:rsidP="00904796">
      <w:pPr>
        <w:rPr>
          <w:rFonts w:asciiTheme="majorHAnsi" w:eastAsiaTheme="majorEastAsia" w:hAnsiTheme="majorHAnsi" w:cstheme="majorBidi"/>
          <w:color w:val="007789" w:themeColor="accent1" w:themeShade="BF"/>
          <w:sz w:val="32"/>
        </w:rPr>
      </w:pPr>
      <w:r w:rsidRPr="00904796">
        <w:rPr>
          <w:rFonts w:ascii="Times New Roman" w:eastAsia="SimSun" w:hAnsi="Times New Roman" w:cs="Times New Roman"/>
          <w:noProof/>
          <w:color w:val="auto"/>
          <w:kern w:val="24"/>
          <w:sz w:val="24"/>
          <w:szCs w:val="24"/>
          <w:lang w:eastAsia="ja-JP"/>
        </w:rPr>
        <w:lastRenderedPageBreak/>
        <mc:AlternateContent>
          <mc:Choice Requires="wps">
            <w:drawing>
              <wp:anchor distT="45720" distB="45720" distL="114300" distR="114300" simplePos="0" relativeHeight="251659264" behindDoc="0" locked="0" layoutInCell="1" allowOverlap="1" wp14:anchorId="62731258" wp14:editId="3F9B2E24">
                <wp:simplePos x="0" y="0"/>
                <wp:positionH relativeFrom="page">
                  <wp:posOffset>1524000</wp:posOffset>
                </wp:positionH>
                <wp:positionV relativeFrom="page">
                  <wp:posOffset>4419600</wp:posOffset>
                </wp:positionV>
                <wp:extent cx="4495800" cy="201930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2019300"/>
                        </a:xfrm>
                        <a:prstGeom prst="rect">
                          <a:avLst/>
                        </a:prstGeom>
                        <a:solidFill>
                          <a:srgbClr val="FFFFFF"/>
                        </a:solidFill>
                        <a:ln w="9525">
                          <a:noFill/>
                          <a:miter lim="800000"/>
                          <a:headEnd/>
                          <a:tailEnd/>
                        </a:ln>
                      </wps:spPr>
                      <wps:txbx>
                        <w:txbxContent>
                          <w:p w14:paraId="5971974D" w14:textId="43A6E1C3" w:rsidR="00904796" w:rsidRDefault="00904796" w:rsidP="000D34EF">
                            <w:pPr>
                              <w:pStyle w:val="Title"/>
                              <w:rPr>
                                <w:rFonts w:ascii="Times New Roman" w:hAnsi="Times New Roman" w:cs="Times New Roman"/>
                                <w:sz w:val="56"/>
                                <w:szCs w:val="20"/>
                              </w:rPr>
                            </w:pPr>
                            <w:r w:rsidRPr="000D34EF">
                              <w:rPr>
                                <w:rFonts w:ascii="Times New Roman" w:hAnsi="Times New Roman" w:cs="Times New Roman"/>
                                <w:sz w:val="56"/>
                                <w:szCs w:val="20"/>
                              </w:rPr>
                              <w:t>Chapter 1</w:t>
                            </w:r>
                          </w:p>
                          <w:p w14:paraId="742FC509" w14:textId="77777777" w:rsidR="000D34EF" w:rsidRPr="000D34EF" w:rsidRDefault="000D34EF" w:rsidP="000D34EF">
                            <w:pPr>
                              <w:pStyle w:val="Title"/>
                              <w:rPr>
                                <w:rFonts w:ascii="Times New Roman" w:hAnsi="Times New Roman" w:cs="Times New Roman"/>
                                <w:sz w:val="56"/>
                                <w:szCs w:val="20"/>
                              </w:rPr>
                            </w:pPr>
                          </w:p>
                          <w:p w14:paraId="75C64F5E" w14:textId="77777777" w:rsidR="00904796" w:rsidRPr="000D34EF" w:rsidRDefault="00904796" w:rsidP="000D34EF">
                            <w:pPr>
                              <w:pStyle w:val="Title"/>
                              <w:rPr>
                                <w:rFonts w:ascii="Times New Roman" w:hAnsi="Times New Roman" w:cs="Times New Roman"/>
                                <w:b/>
                                <w:bCs/>
                                <w:sz w:val="72"/>
                                <w:szCs w:val="24"/>
                              </w:rPr>
                            </w:pPr>
                            <w:r w:rsidRPr="000D34EF">
                              <w:rPr>
                                <w:rFonts w:ascii="Times New Roman" w:hAnsi="Times New Roman" w:cs="Times New Roman"/>
                                <w:b/>
                                <w:bCs/>
                                <w:sz w:val="72"/>
                                <w:szCs w:val="24"/>
                              </w:rPr>
                              <w:t>System Planning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731258" id="_x0000_t202" coordsize="21600,21600" o:spt="202" path="m,l,21600r21600,l21600,xe">
                <v:stroke joinstyle="miter"/>
                <v:path gradientshapeok="t" o:connecttype="rect"/>
              </v:shapetype>
              <v:shape id="Text Box 2" o:spid="_x0000_s1026" type="#_x0000_t202" style="position:absolute;margin-left:120pt;margin-top:348pt;width:354pt;height:159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" stroked="f">
                <v:textbox>
                  <w:txbxContent>
                    <w:p w14:paraId="5971974D" w14:textId="43A6E1C3" w:rsidR="00904796" w:rsidRDefault="00904796" w:rsidP="000D34EF">
                      <w:pPr>
                        <w:pStyle w:val="Title"/>
                        <w:rPr>
                          <w:rFonts w:ascii="Times New Roman" w:hAnsi="Times New Roman" w:cs="Times New Roman"/>
                          <w:sz w:val="56"/>
                          <w:szCs w:val="20"/>
                        </w:rPr>
                      </w:pPr>
                      <w:r w:rsidRPr="000D34EF">
                        <w:rPr>
                          <w:rFonts w:ascii="Times New Roman" w:hAnsi="Times New Roman" w:cs="Times New Roman"/>
                          <w:sz w:val="56"/>
                          <w:szCs w:val="20"/>
                        </w:rPr>
                        <w:t>Chapter 1</w:t>
                      </w:r>
                    </w:p>
                    <w:p w14:paraId="742FC509" w14:textId="77777777" w:rsidR="000D34EF" w:rsidRPr="000D34EF" w:rsidRDefault="000D34EF" w:rsidP="000D34EF">
                      <w:pPr>
                        <w:pStyle w:val="Title"/>
                        <w:rPr>
                          <w:rFonts w:ascii="Times New Roman" w:hAnsi="Times New Roman" w:cs="Times New Roman"/>
                          <w:sz w:val="56"/>
                          <w:szCs w:val="20"/>
                        </w:rPr>
                      </w:pPr>
                    </w:p>
                    <w:p w14:paraId="75C64F5E" w14:textId="77777777" w:rsidR="00904796" w:rsidRPr="000D34EF" w:rsidRDefault="00904796" w:rsidP="000D34EF">
                      <w:pPr>
                        <w:pStyle w:val="Title"/>
                        <w:rPr>
                          <w:rFonts w:ascii="Times New Roman" w:hAnsi="Times New Roman" w:cs="Times New Roman"/>
                          <w:b/>
                          <w:bCs/>
                          <w:sz w:val="72"/>
                          <w:szCs w:val="24"/>
                        </w:rPr>
                      </w:pPr>
                      <w:r w:rsidRPr="000D34EF">
                        <w:rPr>
                          <w:rFonts w:ascii="Times New Roman" w:hAnsi="Times New Roman" w:cs="Times New Roman"/>
                          <w:b/>
                          <w:bCs/>
                          <w:sz w:val="72"/>
                          <w:szCs w:val="24"/>
                        </w:rPr>
                        <w:t>System Planning</w:t>
                      </w:r>
                    </w:p>
                  </w:txbxContent>
                </v:textbox>
                <w10:wrap type="topAndBottom" anchorx="page" anchory="page"/>
              </v:shape>
            </w:pict>
          </mc:Fallback>
        </mc:AlternateContent>
      </w:r>
    </w:p>
    <w:p w14:paraId="26C2A0D1" w14:textId="77777777" w:rsidR="000D34EF" w:rsidRDefault="000D34EF">
      <w:pPr>
        <w:rPr>
          <w:rFonts w:asciiTheme="majorHAnsi" w:eastAsiaTheme="majorEastAsia" w:hAnsiTheme="majorHAnsi" w:cstheme="majorBidi"/>
          <w:color w:val="007789" w:themeColor="accent1" w:themeShade="BF"/>
          <w:sz w:val="32"/>
        </w:rPr>
      </w:pPr>
      <w:r>
        <w:rPr>
          <w:rFonts w:asciiTheme="majorHAnsi" w:eastAsiaTheme="majorEastAsia" w:hAnsiTheme="majorHAnsi" w:cstheme="majorBidi"/>
          <w:color w:val="007789" w:themeColor="accent1" w:themeShade="BF"/>
          <w:sz w:val="32"/>
        </w:rPr>
        <w:br w:type="page"/>
      </w:r>
    </w:p>
    <w:p w14:paraId="4E0EB5A1" w14:textId="3CD407A6" w:rsidR="00904796" w:rsidRDefault="000D34EF" w:rsidP="000D34EF">
      <w:pPr>
        <w:pStyle w:val="Heading1"/>
        <w:numPr>
          <w:ilvl w:val="0"/>
          <w:numId w:val="17"/>
        </w:numPr>
      </w:pPr>
      <w:r>
        <w:lastRenderedPageBreak/>
        <w:t>System Planning</w:t>
      </w:r>
    </w:p>
    <w:p w14:paraId="72CC61B0" w14:textId="61CD5C19" w:rsidR="000D34EF" w:rsidRDefault="000D34EF" w:rsidP="000D34EF">
      <w:r>
        <w:t>The development process of the system will be discussed in this chapter as well as the system objectives, scope and schedules.</w:t>
      </w:r>
    </w:p>
    <w:p w14:paraId="4E9BDD75" w14:textId="70FB549F" w:rsidR="000D34EF" w:rsidRDefault="000D34EF" w:rsidP="00697510">
      <w:pPr>
        <w:pStyle w:val="Heading2"/>
      </w:pPr>
      <w:r>
        <w:t>1.1 Project Aims and Objectives</w:t>
      </w:r>
    </w:p>
    <w:p w14:paraId="37EF9E1D" w14:textId="595F6BD1" w:rsidR="000D34EF" w:rsidRDefault="000D34EF" w:rsidP="000D34EF">
      <w:r>
        <w:t>The project aims and</w:t>
      </w:r>
      <w:r w:rsidR="00697510">
        <w:t xml:space="preserve"> objectives that will be achieved after completion of the system are discussed here. The succession of the system will also be evaluated through this sub chapter.</w:t>
      </w:r>
    </w:p>
    <w:p w14:paraId="0274C4D3" w14:textId="39840F45" w:rsidR="00697510" w:rsidRDefault="00697510" w:rsidP="000D34EF">
      <w:r>
        <w:t>The project objectives are:</w:t>
      </w:r>
    </w:p>
    <w:p w14:paraId="6C0ABDC1" w14:textId="00411081" w:rsidR="00697510" w:rsidRDefault="00697510" w:rsidP="00697510">
      <w:pPr>
        <w:pStyle w:val="ListParagraph"/>
        <w:numPr>
          <w:ilvl w:val="0"/>
          <w:numId w:val="18"/>
        </w:numPr>
      </w:pPr>
      <w:r>
        <w:t>To eliminate/reduce the paper work in the company</w:t>
      </w:r>
    </w:p>
    <w:p w14:paraId="760570ED" w14:textId="12E356B7" w:rsidR="00697510" w:rsidRDefault="00A71227" w:rsidP="00697510">
      <w:pPr>
        <w:pStyle w:val="ListParagraph"/>
        <w:numPr>
          <w:ilvl w:val="0"/>
          <w:numId w:val="18"/>
        </w:numPr>
      </w:pPr>
      <w:r>
        <w:t>To record every transaction in computerized system so that problems occur by human error can be greatly reduced</w:t>
      </w:r>
    </w:p>
    <w:p w14:paraId="2D8761DC" w14:textId="2D6FEE50" w:rsidR="00A71227" w:rsidRDefault="00A71227" w:rsidP="00697510">
      <w:pPr>
        <w:pStyle w:val="ListParagraph"/>
        <w:numPr>
          <w:ilvl w:val="0"/>
          <w:numId w:val="18"/>
        </w:numPr>
      </w:pPr>
      <w:r>
        <w:t>To implement smart technologies to the system</w:t>
      </w:r>
    </w:p>
    <w:p w14:paraId="7E68807D" w14:textId="22930599" w:rsidR="00A71227" w:rsidRDefault="00A71227" w:rsidP="00697510">
      <w:pPr>
        <w:pStyle w:val="ListParagraph"/>
        <w:numPr>
          <w:ilvl w:val="0"/>
          <w:numId w:val="18"/>
        </w:numPr>
      </w:pPr>
      <w:r>
        <w:t>To design a user-friendly graphical user interface which suits the users</w:t>
      </w:r>
    </w:p>
    <w:p w14:paraId="03609A00" w14:textId="42C91455" w:rsidR="00A71227" w:rsidRDefault="00A71227" w:rsidP="00697510">
      <w:pPr>
        <w:pStyle w:val="ListParagraph"/>
        <w:numPr>
          <w:ilvl w:val="0"/>
          <w:numId w:val="18"/>
        </w:numPr>
      </w:pPr>
      <w:r>
        <w:t>To complete the system according to the project schedule</w:t>
      </w:r>
    </w:p>
    <w:p w14:paraId="505AD0FF" w14:textId="2ECFEDD7" w:rsidR="00A71227" w:rsidRDefault="00A71227" w:rsidP="00A71227">
      <w:pPr>
        <w:pStyle w:val="ListParagraph"/>
        <w:numPr>
          <w:ilvl w:val="0"/>
          <w:numId w:val="18"/>
        </w:numPr>
      </w:pPr>
      <w:r>
        <w:t>To produce technical reports that documents the phases, tasks and deliverables in the project</w:t>
      </w:r>
    </w:p>
    <w:p w14:paraId="6B08EF14" w14:textId="1326FC9A" w:rsidR="00A71227" w:rsidRDefault="00A71227" w:rsidP="00A71227">
      <w:pPr>
        <w:pStyle w:val="Heading2"/>
      </w:pPr>
      <w:r>
        <w:t>1.2 Background of the project</w:t>
      </w:r>
    </w:p>
    <w:p w14:paraId="79F45D4F" w14:textId="10E2A82D" w:rsidR="00917FCB" w:rsidRDefault="005B1B3E" w:rsidP="00917FCB">
      <w:r>
        <w:rPr>
          <w:noProof/>
        </w:rPr>
        <mc:AlternateContent>
          <mc:Choice Requires="wps">
            <w:drawing>
              <wp:anchor distT="0" distB="0" distL="114300" distR="114300" simplePos="0" relativeHeight="251663360" behindDoc="0" locked="0" layoutInCell="1" allowOverlap="1" wp14:anchorId="625A7B18" wp14:editId="4E396143">
                <wp:simplePos x="0" y="0"/>
                <wp:positionH relativeFrom="page">
                  <wp:align>center</wp:align>
                </wp:positionH>
                <wp:positionV relativeFrom="paragraph">
                  <wp:posOffset>4460774</wp:posOffset>
                </wp:positionV>
                <wp:extent cx="4967605" cy="197485"/>
                <wp:effectExtent l="0" t="0" r="4445" b="0"/>
                <wp:wrapTopAndBottom/>
                <wp:docPr id="1" name="Text Box 1"/>
                <wp:cNvGraphicFramePr/>
                <a:graphic xmlns:a="http://schemas.openxmlformats.org/drawingml/2006/main">
                  <a:graphicData uri="http://schemas.microsoft.com/office/word/2010/wordprocessingShape">
                    <wps:wsp>
                      <wps:cNvSpPr txBox="1"/>
                      <wps:spPr>
                        <a:xfrm>
                          <a:off x="0" y="0"/>
                          <a:ext cx="4967605" cy="197485"/>
                        </a:xfrm>
                        <a:prstGeom prst="rect">
                          <a:avLst/>
                        </a:prstGeom>
                        <a:solidFill>
                          <a:prstClr val="white"/>
                        </a:solidFill>
                        <a:ln>
                          <a:noFill/>
                        </a:ln>
                      </wps:spPr>
                      <wps:txbx>
                        <w:txbxContent>
                          <w:p w14:paraId="0F176DF9" w14:textId="3A9E7279" w:rsidR="005B1B3E" w:rsidRPr="00CD2B9E" w:rsidRDefault="005B1B3E" w:rsidP="005B1B3E">
                            <w:pPr>
                              <w:pStyle w:val="Caption"/>
                              <w:jc w:val="center"/>
                              <w:rPr>
                                <w:noProof/>
                                <w:color w:val="595959" w:themeColor="text1" w:themeTint="A6"/>
                              </w:rPr>
                            </w:pPr>
                            <w:r>
                              <w:t xml:space="preserve">Figure </w:t>
                            </w:r>
                            <w:r>
                              <w:fldChar w:fldCharType="begin"/>
                            </w:r>
                            <w:r>
                              <w:instrText xml:space="preserve"> SEQ Figure \* ARABIC </w:instrText>
                            </w:r>
                            <w:r>
                              <w:fldChar w:fldCharType="separate"/>
                            </w:r>
                            <w:r w:rsidR="00C93A21">
                              <w:rPr>
                                <w:noProof/>
                              </w:rPr>
                              <w:t>1</w:t>
                            </w:r>
                            <w:r>
                              <w:fldChar w:fldCharType="end"/>
                            </w:r>
                            <w:r>
                              <w:t xml:space="preserve"> : Company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5A7B18" id="Text Box 1" o:spid="_x0000_s1027" type="#_x0000_t202" style="position:absolute;margin-left:0;margin-top:351.25pt;width:391.15pt;height:15.55pt;z-index:2516633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" stroked="f">
                <v:textbox inset="0,0,0,0">
                  <w:txbxContent>
                    <w:p w14:paraId="0F176DF9" w14:textId="3A9E7279" w:rsidR="005B1B3E" w:rsidRPr="00CD2B9E" w:rsidRDefault="005B1B3E" w:rsidP="005B1B3E">
                      <w:pPr>
                        <w:pStyle w:val="Caption"/>
                        <w:jc w:val="center"/>
                        <w:rPr>
                          <w:noProof/>
                          <w:color w:val="595959" w:themeColor="text1" w:themeTint="A6"/>
                        </w:rPr>
                      </w:pPr>
                      <w:r>
                        <w:t xml:space="preserve">Figure </w:t>
                      </w:r>
                      <w:r>
                        <w:fldChar w:fldCharType="begin"/>
                      </w:r>
                      <w:r>
                        <w:instrText xml:space="preserve"> SEQ Figure \* ARABIC </w:instrText>
                      </w:r>
                      <w:r>
                        <w:fldChar w:fldCharType="separate"/>
                      </w:r>
                      <w:r w:rsidR="00C93A21">
                        <w:rPr>
                          <w:noProof/>
                        </w:rPr>
                        <w:t>1</w:t>
                      </w:r>
                      <w:r>
                        <w:fldChar w:fldCharType="end"/>
                      </w:r>
                      <w:r>
                        <w:t xml:space="preserve"> : Company Workflow</w:t>
                      </w:r>
                    </w:p>
                  </w:txbxContent>
                </v:textbox>
                <w10:wrap type="topAndBottom" anchorx="page"/>
              </v:shape>
            </w:pict>
          </mc:Fallback>
        </mc:AlternateContent>
      </w:r>
      <w:r>
        <w:rPr>
          <w:noProof/>
        </w:rPr>
        <w:drawing>
          <wp:anchor distT="0" distB="0" distL="114300" distR="114300" simplePos="0" relativeHeight="251661312" behindDoc="1" locked="0" layoutInCell="1" allowOverlap="1" wp14:anchorId="01ED7EEA" wp14:editId="15BA6B98">
            <wp:simplePos x="0" y="0"/>
            <wp:positionH relativeFrom="page">
              <wp:align>center</wp:align>
            </wp:positionH>
            <wp:positionV relativeFrom="paragraph">
              <wp:posOffset>1097763</wp:posOffset>
            </wp:positionV>
            <wp:extent cx="4967605" cy="3308985"/>
            <wp:effectExtent l="0" t="0" r="4445"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67605" cy="3308985"/>
                    </a:xfrm>
                    <a:prstGeom prst="rect">
                      <a:avLst/>
                    </a:prstGeom>
                    <a:noFill/>
                    <a:ln>
                      <a:noFill/>
                    </a:ln>
                  </pic:spPr>
                </pic:pic>
              </a:graphicData>
            </a:graphic>
            <wp14:sizeRelH relativeFrom="page">
              <wp14:pctWidth>0</wp14:pctWidth>
            </wp14:sizeRelH>
            <wp14:sizeRelV relativeFrom="page">
              <wp14:pctHeight>0</wp14:pctHeight>
            </wp14:sizeRelV>
          </wp:anchor>
        </w:drawing>
      </w:r>
      <w:r w:rsidR="00917FCB">
        <w:t>"</w:t>
      </w:r>
      <w:r w:rsidR="00917FCB">
        <w:t>Quentin</w:t>
      </w:r>
      <w:r w:rsidR="00917FCB">
        <w:t>"</w:t>
      </w:r>
      <w:r w:rsidR="00917FCB" w:rsidRPr="00AD1218">
        <w:t xml:space="preserve"> is a </w:t>
      </w:r>
      <w:r w:rsidR="00917FCB">
        <w:t xml:space="preserve">management system </w:t>
      </w:r>
      <w:r w:rsidR="00917FCB" w:rsidRPr="00AD1218">
        <w:t xml:space="preserve">developed geared mainly toward small and medium-sized businesses and offer cloud-based accounting </w:t>
      </w:r>
      <w:r w:rsidR="00917FCB">
        <w:t xml:space="preserve">and management </w:t>
      </w:r>
      <w:r w:rsidR="00917FCB" w:rsidRPr="00AD1218">
        <w:t>applications that</w:t>
      </w:r>
      <w:r w:rsidR="00917FCB">
        <w:t xml:space="preserve"> handle the primary </w:t>
      </w:r>
      <w:r w:rsidR="00917FCB">
        <w:t>bookkeeping</w:t>
      </w:r>
      <w:r w:rsidR="00917FCB">
        <w:t xml:space="preserve"> functions of a company and</w:t>
      </w:r>
      <w:r w:rsidR="00917FCB" w:rsidRPr="00AD1218">
        <w:t xml:space="preserve"> manage</w:t>
      </w:r>
      <w:r w:rsidR="00917FCB">
        <w:t xml:space="preserve"> payments</w:t>
      </w:r>
      <w:r w:rsidR="00917FCB" w:rsidRPr="00AD1218">
        <w:t xml:space="preserve"> and payroll functions</w:t>
      </w:r>
      <w:r w:rsidR="00917FCB">
        <w:t>, manage asset collections, track distribution, manage relationships with their clients and more importantly</w:t>
      </w:r>
      <w:r w:rsidR="003775AB">
        <w:t xml:space="preserve"> to</w:t>
      </w:r>
      <w:r w:rsidR="00917FCB">
        <w:t xml:space="preserve"> make predictions on sales.</w:t>
      </w:r>
    </w:p>
    <w:p w14:paraId="1D9FFEB6" w14:textId="21EAEA8F" w:rsidR="0037011E" w:rsidRDefault="00C93A21" w:rsidP="00A71227">
      <w:r>
        <w:rPr>
          <w:noProof/>
        </w:rPr>
        <w:lastRenderedPageBreak/>
        <mc:AlternateContent>
          <mc:Choice Requires="wps">
            <w:drawing>
              <wp:anchor distT="0" distB="0" distL="114300" distR="114300" simplePos="0" relativeHeight="251667456" behindDoc="0" locked="0" layoutInCell="1" allowOverlap="1" wp14:anchorId="3FE163EC" wp14:editId="5A9E03B7">
                <wp:simplePos x="0" y="0"/>
                <wp:positionH relativeFrom="column">
                  <wp:posOffset>25400</wp:posOffset>
                </wp:positionH>
                <wp:positionV relativeFrom="paragraph">
                  <wp:posOffset>4446905</wp:posOffset>
                </wp:positionV>
                <wp:extent cx="523621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236210" cy="635"/>
                        </a:xfrm>
                        <a:prstGeom prst="rect">
                          <a:avLst/>
                        </a:prstGeom>
                        <a:solidFill>
                          <a:prstClr val="white"/>
                        </a:solidFill>
                        <a:ln>
                          <a:noFill/>
                        </a:ln>
                      </wps:spPr>
                      <wps:txbx>
                        <w:txbxContent>
                          <w:p w14:paraId="33164B3E" w14:textId="01E09911" w:rsidR="00C93A21" w:rsidRPr="00185C4D" w:rsidRDefault="00C93A21" w:rsidP="00C93A21">
                            <w:pPr>
                              <w:pStyle w:val="Caption"/>
                              <w:jc w:val="center"/>
                              <w:rPr>
                                <w:noProof/>
                                <w:color w:val="595959" w:themeColor="text1" w:themeTint="A6"/>
                              </w:rPr>
                            </w:pPr>
                            <w:r>
                              <w:t xml:space="preserve">Figure </w:t>
                            </w:r>
                            <w:r>
                              <w:fldChar w:fldCharType="begin"/>
                            </w:r>
                            <w:r>
                              <w:instrText xml:space="preserve"> SEQ Figure \* ARABIC </w:instrText>
                            </w:r>
                            <w:r>
                              <w:fldChar w:fldCharType="separate"/>
                            </w:r>
                            <w:r>
                              <w:rPr>
                                <w:noProof/>
                              </w:rPr>
                              <w:t>2</w:t>
                            </w:r>
                            <w:r>
                              <w:fldChar w:fldCharType="end"/>
                            </w:r>
                            <w:r>
                              <w:t xml:space="preserve"> : Tasks handled by Quentin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163EC" id="Text Box 5" o:spid="_x0000_s1028" type="#_x0000_t202" style="position:absolute;margin-left:2pt;margin-top:350.15pt;width:412.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" stroked="f">
                <v:textbox style="mso-fit-shape-to-text:t" inset="0,0,0,0">
                  <w:txbxContent>
                    <w:p w14:paraId="33164B3E" w14:textId="01E09911" w:rsidR="00C93A21" w:rsidRPr="00185C4D" w:rsidRDefault="00C93A21" w:rsidP="00C93A21">
                      <w:pPr>
                        <w:pStyle w:val="Caption"/>
                        <w:jc w:val="center"/>
                        <w:rPr>
                          <w:noProof/>
                          <w:color w:val="595959" w:themeColor="text1" w:themeTint="A6"/>
                        </w:rPr>
                      </w:pPr>
                      <w:r>
                        <w:t xml:space="preserve">Figure </w:t>
                      </w:r>
                      <w:r>
                        <w:fldChar w:fldCharType="begin"/>
                      </w:r>
                      <w:r>
                        <w:instrText xml:space="preserve"> SEQ Figure \* ARABIC </w:instrText>
                      </w:r>
                      <w:r>
                        <w:fldChar w:fldCharType="separate"/>
                      </w:r>
                      <w:r>
                        <w:rPr>
                          <w:noProof/>
                        </w:rPr>
                        <w:t>2</w:t>
                      </w:r>
                      <w:r>
                        <w:fldChar w:fldCharType="end"/>
                      </w:r>
                      <w:r>
                        <w:t xml:space="preserve"> : Tasks handled by Quentin</w:t>
                      </w:r>
                    </w:p>
                  </w:txbxContent>
                </v:textbox>
                <w10:wrap type="topAndBottom"/>
              </v:shape>
            </w:pict>
          </mc:Fallback>
        </mc:AlternateContent>
      </w:r>
      <w:r w:rsidR="0037011E">
        <w:rPr>
          <w:noProof/>
        </w:rPr>
        <w:drawing>
          <wp:anchor distT="0" distB="0" distL="114300" distR="114300" simplePos="0" relativeHeight="251665408" behindDoc="1" locked="0" layoutInCell="1" allowOverlap="1" wp14:anchorId="65B5EE89" wp14:editId="382E3461">
            <wp:simplePos x="0" y="0"/>
            <wp:positionH relativeFrom="page">
              <wp:posOffset>1168732</wp:posOffset>
            </wp:positionH>
            <wp:positionV relativeFrom="paragraph">
              <wp:posOffset>1281320</wp:posOffset>
            </wp:positionV>
            <wp:extent cx="5236210" cy="3108960"/>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6210" cy="3108960"/>
                    </a:xfrm>
                    <a:prstGeom prst="rect">
                      <a:avLst/>
                    </a:prstGeom>
                    <a:noFill/>
                    <a:ln>
                      <a:noFill/>
                    </a:ln>
                  </pic:spPr>
                </pic:pic>
              </a:graphicData>
            </a:graphic>
            <wp14:sizeRelH relativeFrom="page">
              <wp14:pctWidth>0</wp14:pctWidth>
            </wp14:sizeRelH>
            <wp14:sizeRelV relativeFrom="page">
              <wp14:pctHeight>0</wp14:pctHeight>
            </wp14:sizeRelV>
          </wp:anchor>
        </w:drawing>
      </w:r>
      <w:r w:rsidR="00E06678">
        <w:t xml:space="preserve">This application is mainly used by the clerks, managers and the CEO of the company. </w:t>
      </w:r>
      <w:r w:rsidR="00EA1A46">
        <w:t>A clerk</w:t>
      </w:r>
      <w:r w:rsidR="00E06678">
        <w:t xml:space="preserve"> is able to manage the suppliers, inventories, production, sales and financial transactions in the company as well as the factory itself. Besides that, the application allows the user to generate various kinds of reports such as client information, historical reports plus reliable forecasts to help the entrepreneurs make better </w:t>
      </w:r>
      <w:r>
        <w:t xml:space="preserve">business </w:t>
      </w:r>
      <w:r w:rsidR="00E06678">
        <w:t>decisions</w:t>
      </w:r>
      <w:r w:rsidR="00E06678">
        <w:t>.</w:t>
      </w:r>
      <w:r w:rsidR="00EA1A46">
        <w:t xml:space="preserve"> </w:t>
      </w:r>
    </w:p>
    <w:p w14:paraId="4CF013AD" w14:textId="2EE06953" w:rsidR="00C93A21" w:rsidRDefault="00C93A21" w:rsidP="00A71227">
      <w:r>
        <w:t>Since all of the calculations, report generation and the ability to check real-time status makes the work of the users much easier narrowing down the entirety of their workload into just recording the correct data.</w:t>
      </w:r>
    </w:p>
    <w:p w14:paraId="163C3137" w14:textId="43313181" w:rsidR="00F462C4" w:rsidRDefault="00F462C4" w:rsidP="00F462C4">
      <w:pPr>
        <w:pStyle w:val="Heading2"/>
      </w:pPr>
      <w:r>
        <w:t>1.3 Project Scope</w:t>
      </w:r>
    </w:p>
    <w:p w14:paraId="5144E958" w14:textId="2E744AE9" w:rsidR="00F462C4" w:rsidRDefault="00F462C4" w:rsidP="00F462C4">
      <w:r>
        <w:t>The modules contained inside the bookkeeping application will be discussed below.</w:t>
      </w:r>
    </w:p>
    <w:p w14:paraId="12F723C0" w14:textId="20807B8B" w:rsidR="00F462C4" w:rsidRDefault="00F462C4" w:rsidP="00F462C4">
      <w:r>
        <w:t>For the "Quentin" system, it has a web application as the front-end user interface while the back-end of the system takes care of the data validation and database management on the server.</w:t>
      </w:r>
    </w:p>
    <w:p w14:paraId="7C1055FD" w14:textId="52431727" w:rsidR="00D10843" w:rsidRDefault="00D10843" w:rsidP="00F462C4">
      <w:r>
        <w:t>The modules can be divided into some categories as they serve for each purpose within the system.</w:t>
      </w:r>
    </w:p>
    <w:p w14:paraId="59DEDB85" w14:textId="77777777" w:rsidR="00D10843" w:rsidRDefault="00D10843" w:rsidP="00D10843">
      <w:pPr>
        <w:ind w:left="720"/>
      </w:pPr>
      <w:r>
        <w:t>Milk Collection –</w:t>
      </w:r>
    </w:p>
    <w:p w14:paraId="4DB49E0C" w14:textId="77777777" w:rsidR="00D10843" w:rsidRDefault="00D10843" w:rsidP="00D10843">
      <w:pPr>
        <w:ind w:left="720"/>
      </w:pPr>
      <w:r>
        <w:t>Employee Management –</w:t>
      </w:r>
    </w:p>
    <w:p w14:paraId="65CA30B0" w14:textId="77777777" w:rsidR="00D10843" w:rsidRDefault="00D10843" w:rsidP="00D10843">
      <w:pPr>
        <w:ind w:left="720"/>
      </w:pPr>
      <w:r>
        <w:t>Inventory Management –</w:t>
      </w:r>
    </w:p>
    <w:p w14:paraId="46C10BFF" w14:textId="77777777" w:rsidR="00D10843" w:rsidRDefault="00D10843" w:rsidP="00D10843">
      <w:pPr>
        <w:ind w:left="720"/>
      </w:pPr>
      <w:r>
        <w:t>Distribution –</w:t>
      </w:r>
    </w:p>
    <w:p w14:paraId="2745EB10" w14:textId="77777777" w:rsidR="00D10843" w:rsidRDefault="00D10843" w:rsidP="00D10843">
      <w:pPr>
        <w:ind w:left="720"/>
      </w:pPr>
      <w:r>
        <w:t>Sales Tracking –</w:t>
      </w:r>
    </w:p>
    <w:p w14:paraId="571F6B10" w14:textId="40578EFE" w:rsidR="00D10843" w:rsidRDefault="00D10843" w:rsidP="00D10843">
      <w:pPr>
        <w:ind w:left="720"/>
      </w:pPr>
      <w:r>
        <w:lastRenderedPageBreak/>
        <w:t>Report Generation –</w:t>
      </w:r>
    </w:p>
    <w:p w14:paraId="7A15795E" w14:textId="77777777" w:rsidR="00D10843" w:rsidRPr="00F462C4" w:rsidRDefault="00D10843" w:rsidP="00D10843">
      <w:pPr>
        <w:ind w:left="720"/>
      </w:pPr>
    </w:p>
    <w:sectPr w:rsidR="00D10843" w:rsidRPr="00F462C4" w:rsidSect="00C048CF">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7AF1D5" w14:textId="77777777" w:rsidR="00205255" w:rsidRDefault="00205255" w:rsidP="00C6554A">
      <w:pPr>
        <w:spacing w:before="0" w:after="0" w:line="240" w:lineRule="auto"/>
      </w:pPr>
      <w:r>
        <w:separator/>
      </w:r>
    </w:p>
  </w:endnote>
  <w:endnote w:type="continuationSeparator" w:id="0">
    <w:p w14:paraId="05245C67" w14:textId="77777777" w:rsidR="00205255" w:rsidRDefault="0020525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7719E"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D2781C" w14:textId="77777777" w:rsidR="00205255" w:rsidRDefault="00205255" w:rsidP="00C6554A">
      <w:pPr>
        <w:spacing w:before="0" w:after="0" w:line="240" w:lineRule="auto"/>
      </w:pPr>
      <w:r>
        <w:separator/>
      </w:r>
    </w:p>
  </w:footnote>
  <w:footnote w:type="continuationSeparator" w:id="0">
    <w:p w14:paraId="1034BDDD" w14:textId="77777777" w:rsidR="00205255" w:rsidRDefault="00205255"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CE816C8"/>
    <w:multiLevelType w:val="multilevel"/>
    <w:tmpl w:val="321E2342"/>
    <w:lvl w:ilvl="0">
      <w:start w:val="1"/>
      <w:numFmt w:val="decimal"/>
      <w:lvlText w:val="%1.0"/>
      <w:lvlJc w:val="left"/>
      <w:pPr>
        <w:ind w:left="435" w:hanging="435"/>
      </w:pPr>
      <w:rPr>
        <w:rFonts w:hint="default"/>
      </w:rPr>
    </w:lvl>
    <w:lvl w:ilvl="1">
      <w:start w:val="1"/>
      <w:numFmt w:val="decimal"/>
      <w:lvlText w:val="%1.%2"/>
      <w:lvlJc w:val="left"/>
      <w:pPr>
        <w:ind w:left="1155" w:hanging="43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BD35DB6"/>
    <w:multiLevelType w:val="hybridMultilevel"/>
    <w:tmpl w:val="FCBC3C6C"/>
    <w:lvl w:ilvl="0" w:tplc="F8F8CA8C">
      <w:start w:val="1"/>
      <w:numFmt w:val="bullet"/>
      <w:lvlText w:val="-"/>
      <w:lvlJc w:val="left"/>
      <w:pPr>
        <w:ind w:left="1080" w:hanging="360"/>
      </w:pPr>
      <w:rPr>
        <w:rFonts w:ascii="Constantia" w:eastAsiaTheme="minorHAnsi" w:hAnsi="Constant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7CA023A"/>
    <w:multiLevelType w:val="multilevel"/>
    <w:tmpl w:val="4356B090"/>
    <w:lvl w:ilvl="0">
      <w:start w:val="1"/>
      <w:numFmt w:val="decimal"/>
      <w:lvlText w:val="%1.0"/>
      <w:lvlJc w:val="left"/>
      <w:pPr>
        <w:ind w:left="435" w:hanging="435"/>
      </w:pPr>
      <w:rPr>
        <w:rFonts w:hint="default"/>
      </w:rPr>
    </w:lvl>
    <w:lvl w:ilvl="1">
      <w:start w:val="1"/>
      <w:numFmt w:val="decimal"/>
      <w:lvlText w:val="%1.%2"/>
      <w:lvlJc w:val="left"/>
      <w:pPr>
        <w:ind w:left="1155" w:hanging="43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C12"/>
    <w:rsid w:val="000D34EF"/>
    <w:rsid w:val="00205255"/>
    <w:rsid w:val="002554CD"/>
    <w:rsid w:val="00293B83"/>
    <w:rsid w:val="002B4294"/>
    <w:rsid w:val="00333D0D"/>
    <w:rsid w:val="0037011E"/>
    <w:rsid w:val="003775AB"/>
    <w:rsid w:val="003E4C12"/>
    <w:rsid w:val="004C049F"/>
    <w:rsid w:val="005000E2"/>
    <w:rsid w:val="005B1B3E"/>
    <w:rsid w:val="00697510"/>
    <w:rsid w:val="006A3CE7"/>
    <w:rsid w:val="00904796"/>
    <w:rsid w:val="00917FCB"/>
    <w:rsid w:val="00A63857"/>
    <w:rsid w:val="00A71227"/>
    <w:rsid w:val="00C048CF"/>
    <w:rsid w:val="00C6554A"/>
    <w:rsid w:val="00C93A21"/>
    <w:rsid w:val="00D10843"/>
    <w:rsid w:val="00E06678"/>
    <w:rsid w:val="00EA1A46"/>
    <w:rsid w:val="00EC21B5"/>
    <w:rsid w:val="00ED7C44"/>
    <w:rsid w:val="00F462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2DCF0"/>
  <w15:chartTrackingRefBased/>
  <w15:docId w15:val="{B712F03B-00A4-4374-B01B-660623368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0D34EF"/>
    <w:pPr>
      <w:ind w:left="720"/>
      <w:contextualSpacing/>
    </w:pPr>
  </w:style>
  <w:style w:type="table" w:styleId="TableGrid">
    <w:name w:val="Table Grid"/>
    <w:basedOn w:val="TableNormal"/>
    <w:uiPriority w:val="39"/>
    <w:rsid w:val="00D1084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tulg\AppData\Local\Microsoft\Office\16.0\DTS\en-US%7bBCCB8634-EA7E-47B8-A909-781DEBFDA95E%7d\%7b105BD684-5FF9-4FA1-AC66-1F557433B3E9%7dtf02835058.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F33DFA-2FC4-4DF9-BAA6-63E7AB13E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{105BD684-5FF9-4FA1-AC66-1F557433B3E9}tf02835058</Template>
  <TotalTime>1144</TotalTime>
  <Pages>8</Pages>
  <Words>887</Words>
  <Characters>5062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Romesh Etulgama</dc:creator>
  <cp:keywords/>
  <dc:description/>
  <cp:lastModifiedBy>Romesh Etulgama</cp:lastModifiedBy>
  <cp:revision>2</cp:revision>
  <dcterms:created xsi:type="dcterms:W3CDTF">2020-04-26T15:41:00Z</dcterms:created>
  <dcterms:modified xsi:type="dcterms:W3CDTF">2020-04-27T10:57:00Z</dcterms:modified>
</cp:coreProperties>
</file>